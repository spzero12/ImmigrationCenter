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1355C" w14:textId="77777777" w:rsidR="00746F19" w:rsidRDefault="000F27E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</w:t>
      </w:r>
    </w:p>
    <w:p w14:paraId="4458E22A" w14:textId="77777777" w:rsidR="002077D7" w:rsidRDefault="002077D7">
      <w:pPr>
        <w:rPr>
          <w:sz w:val="24"/>
          <w:szCs w:val="24"/>
          <w:lang w:val="ru-RU"/>
        </w:rPr>
      </w:pPr>
    </w:p>
    <w:p w14:paraId="20E933A3" w14:textId="77777777" w:rsidR="00873EC0" w:rsidRPr="00B96C52" w:rsidRDefault="00195FB7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</w:t>
      </w:r>
    </w:p>
    <w:p w14:paraId="2D6EA78B" w14:textId="77777777" w:rsidR="00873EC0" w:rsidRDefault="00873EC0">
      <w:pPr>
        <w:rPr>
          <w:sz w:val="24"/>
          <w:szCs w:val="24"/>
          <w:lang w:val="ru-RU"/>
        </w:rPr>
      </w:pPr>
    </w:p>
    <w:p w14:paraId="091E433C" w14:textId="77777777" w:rsidR="00873EC0" w:rsidRDefault="00873EC0">
      <w:pPr>
        <w:rPr>
          <w:sz w:val="24"/>
          <w:szCs w:val="24"/>
          <w:lang w:val="ru-RU"/>
        </w:rPr>
      </w:pPr>
    </w:p>
    <w:p w14:paraId="69061010" w14:textId="77777777" w:rsidR="00836EE7" w:rsidRDefault="00836EE7">
      <w:pPr>
        <w:rPr>
          <w:sz w:val="24"/>
          <w:szCs w:val="24"/>
          <w:lang w:val="ru-RU"/>
        </w:rPr>
      </w:pPr>
    </w:p>
    <w:p w14:paraId="28A329A7" w14:textId="77777777" w:rsidR="00873EC0" w:rsidRDefault="00873EC0">
      <w:pPr>
        <w:rPr>
          <w:sz w:val="24"/>
          <w:szCs w:val="24"/>
          <w:lang w:val="ru-RU"/>
        </w:rPr>
      </w:pPr>
    </w:p>
    <w:p w14:paraId="1681BE77" w14:textId="77777777" w:rsidR="002077D7" w:rsidRDefault="002077D7">
      <w:pPr>
        <w:rPr>
          <w:sz w:val="24"/>
          <w:szCs w:val="24"/>
          <w:lang w:val="ru-RU"/>
        </w:rPr>
      </w:pPr>
    </w:p>
    <w:p w14:paraId="0A74AA0F" w14:textId="77777777" w:rsidR="002077D7" w:rsidRPr="00B96C52" w:rsidRDefault="002077D7" w:rsidP="002077D7">
      <w:pPr>
        <w:jc w:val="center"/>
        <w:rPr>
          <w:b/>
          <w:bCs/>
          <w:sz w:val="28"/>
          <w:szCs w:val="28"/>
          <w:lang w:val="ru-RU"/>
        </w:rPr>
      </w:pPr>
      <w:r w:rsidRPr="00B96C52">
        <w:rPr>
          <w:b/>
          <w:bCs/>
          <w:sz w:val="28"/>
          <w:szCs w:val="28"/>
          <w:lang w:val="ru-RU"/>
        </w:rPr>
        <w:t xml:space="preserve">Опись документов, </w:t>
      </w:r>
    </w:p>
    <w:p w14:paraId="38ACB839" w14:textId="77777777" w:rsidR="00E22E57" w:rsidRPr="00B96C52" w:rsidRDefault="002077D7" w:rsidP="002077D7">
      <w:pPr>
        <w:jc w:val="center"/>
        <w:rPr>
          <w:b/>
          <w:bCs/>
          <w:sz w:val="28"/>
          <w:szCs w:val="28"/>
          <w:lang w:val="ru-RU"/>
        </w:rPr>
      </w:pPr>
      <w:r w:rsidRPr="00B96C52">
        <w:rPr>
          <w:b/>
          <w:bCs/>
          <w:sz w:val="28"/>
          <w:szCs w:val="28"/>
          <w:lang w:val="ru-RU"/>
        </w:rPr>
        <w:t xml:space="preserve">подаваемых в </w:t>
      </w:r>
      <w:r w:rsidR="00E22E57" w:rsidRPr="00B96C52">
        <w:rPr>
          <w:b/>
          <w:bCs/>
          <w:sz w:val="28"/>
          <w:szCs w:val="28"/>
          <w:lang w:val="ru-RU"/>
        </w:rPr>
        <w:t>УВМ ГУ МВД</w:t>
      </w:r>
      <w:r w:rsidRPr="00B96C52">
        <w:rPr>
          <w:b/>
          <w:bCs/>
          <w:sz w:val="28"/>
          <w:szCs w:val="28"/>
          <w:lang w:val="ru-RU"/>
        </w:rPr>
        <w:t xml:space="preserve"> России </w:t>
      </w:r>
      <w:r w:rsidR="000F27EC">
        <w:rPr>
          <w:b/>
          <w:bCs/>
          <w:sz w:val="28"/>
          <w:szCs w:val="28"/>
          <w:lang w:val="ru-RU"/>
        </w:rPr>
        <w:t>по Московской области</w:t>
      </w:r>
      <w:r w:rsidRPr="00B96C52">
        <w:rPr>
          <w:b/>
          <w:bCs/>
          <w:sz w:val="28"/>
          <w:szCs w:val="28"/>
          <w:lang w:val="ru-RU"/>
        </w:rPr>
        <w:t xml:space="preserve"> </w:t>
      </w:r>
    </w:p>
    <w:p w14:paraId="55243414" w14:textId="77777777" w:rsidR="002077D7" w:rsidRPr="000222DA" w:rsidRDefault="00BD206A" w:rsidP="002077D7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для</w:t>
      </w:r>
      <w:r w:rsidR="002077D7" w:rsidRPr="00B96C52">
        <w:rPr>
          <w:b/>
          <w:bCs/>
          <w:sz w:val="28"/>
          <w:szCs w:val="28"/>
          <w:lang w:val="ru-RU"/>
        </w:rPr>
        <w:t xml:space="preserve"> </w:t>
      </w:r>
      <w:r w:rsidR="00B96C52" w:rsidRPr="000222DA">
        <w:rPr>
          <w:b/>
          <w:bCs/>
          <w:sz w:val="28"/>
          <w:szCs w:val="28"/>
          <w:lang w:val="ru-RU"/>
        </w:rPr>
        <w:t>п</w:t>
      </w:r>
      <w:r w:rsidR="00F06F2F">
        <w:rPr>
          <w:b/>
          <w:bCs/>
          <w:sz w:val="28"/>
          <w:szCs w:val="28"/>
          <w:lang w:val="ru-RU"/>
        </w:rPr>
        <w:t>родлени</w:t>
      </w:r>
      <w:r>
        <w:rPr>
          <w:b/>
          <w:bCs/>
          <w:sz w:val="28"/>
          <w:szCs w:val="28"/>
          <w:lang w:val="ru-RU"/>
        </w:rPr>
        <w:t>я</w:t>
      </w:r>
      <w:r w:rsidR="00B96C52" w:rsidRPr="000222DA">
        <w:rPr>
          <w:b/>
          <w:bCs/>
          <w:sz w:val="28"/>
          <w:szCs w:val="28"/>
          <w:lang w:val="ru-RU"/>
        </w:rPr>
        <w:t xml:space="preserve"> многократной</w:t>
      </w:r>
      <w:r w:rsidR="006849EA" w:rsidRPr="000222DA">
        <w:rPr>
          <w:b/>
          <w:bCs/>
          <w:sz w:val="28"/>
          <w:szCs w:val="28"/>
          <w:lang w:val="ru-RU"/>
        </w:rPr>
        <w:t xml:space="preserve"> рабочей</w:t>
      </w:r>
      <w:r w:rsidR="003B56EE" w:rsidRPr="000222DA">
        <w:rPr>
          <w:b/>
          <w:bCs/>
          <w:sz w:val="28"/>
          <w:szCs w:val="28"/>
          <w:lang w:val="ru-RU"/>
        </w:rPr>
        <w:t xml:space="preserve"> визы</w:t>
      </w:r>
    </w:p>
    <w:p w14:paraId="68EEC725" w14:textId="77777777" w:rsidR="002077D7" w:rsidRPr="00BD206A" w:rsidRDefault="002077D7" w:rsidP="002077D7">
      <w:pPr>
        <w:jc w:val="both"/>
        <w:rPr>
          <w:sz w:val="36"/>
          <w:szCs w:val="36"/>
          <w:lang w:val="ru-RU"/>
        </w:rPr>
      </w:pPr>
    </w:p>
    <w:p w14:paraId="2B5AB527" w14:textId="77777777" w:rsidR="00E22E57" w:rsidRPr="00BD206A" w:rsidRDefault="002077D7" w:rsidP="002077D7">
      <w:pPr>
        <w:jc w:val="center"/>
        <w:rPr>
          <w:color w:val="FF0000"/>
          <w:sz w:val="36"/>
          <w:szCs w:val="36"/>
          <w:u w:val="single"/>
          <w:lang w:val="ru-RU"/>
        </w:rPr>
      </w:pPr>
      <w:r w:rsidRPr="00BD206A">
        <w:rPr>
          <w:color w:val="FF0000"/>
          <w:sz w:val="36"/>
          <w:szCs w:val="36"/>
          <w:u w:val="single"/>
          <w:lang w:val="ru-RU"/>
        </w:rPr>
        <w:t>ООО «</w:t>
      </w:r>
      <w:r w:rsidR="00C90B55" w:rsidRPr="00BD206A">
        <w:rPr>
          <w:color w:val="FF0000"/>
          <w:sz w:val="36"/>
          <w:szCs w:val="36"/>
          <w:u w:val="single"/>
          <w:lang w:val="ru-RU"/>
        </w:rPr>
        <w:t>Бизнес Альянс</w:t>
      </w:r>
      <w:r w:rsidRPr="00BD206A">
        <w:rPr>
          <w:color w:val="FF0000"/>
          <w:sz w:val="36"/>
          <w:szCs w:val="36"/>
          <w:u w:val="single"/>
          <w:lang w:val="ru-RU"/>
        </w:rPr>
        <w:t xml:space="preserve">» </w:t>
      </w:r>
    </w:p>
    <w:p w14:paraId="51E4636C" w14:textId="77777777" w:rsidR="00B96C52" w:rsidRPr="000222DA" w:rsidRDefault="00B96C52" w:rsidP="002077D7">
      <w:pPr>
        <w:jc w:val="center"/>
        <w:rPr>
          <w:sz w:val="28"/>
          <w:szCs w:val="28"/>
          <w:u w:val="single"/>
          <w:lang w:val="ru-RU"/>
        </w:rPr>
      </w:pPr>
    </w:p>
    <w:p w14:paraId="41C7004C" w14:textId="77777777" w:rsidR="002077D7" w:rsidRPr="009D329B" w:rsidRDefault="002077D7" w:rsidP="002077D7">
      <w:pPr>
        <w:jc w:val="center"/>
        <w:rPr>
          <w:lang w:val="ru-RU"/>
        </w:rPr>
      </w:pPr>
    </w:p>
    <w:p w14:paraId="0A634A31" w14:textId="77777777" w:rsidR="002077D7" w:rsidRPr="009D329B" w:rsidRDefault="002077D7" w:rsidP="002077D7">
      <w:pPr>
        <w:jc w:val="center"/>
        <w:rPr>
          <w:lang w:val="ru-RU"/>
        </w:rPr>
      </w:pPr>
    </w:p>
    <w:tbl>
      <w:tblPr>
        <w:tblW w:w="10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700"/>
        <w:gridCol w:w="4140"/>
        <w:gridCol w:w="2819"/>
      </w:tblGrid>
      <w:tr w:rsidR="002077D7" w14:paraId="676EBA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8" w:type="dxa"/>
          </w:tcPr>
          <w:p w14:paraId="1E21E077" w14:textId="77777777" w:rsidR="002077D7" w:rsidRPr="00BB6F73" w:rsidRDefault="002077D7" w:rsidP="00782699">
            <w:pPr>
              <w:jc w:val="center"/>
              <w:rPr>
                <w:b/>
                <w:sz w:val="24"/>
                <w:szCs w:val="24"/>
              </w:rPr>
            </w:pPr>
            <w:r w:rsidRPr="00BB6F73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2700" w:type="dxa"/>
            <w:vAlign w:val="bottom"/>
          </w:tcPr>
          <w:p w14:paraId="14AD0495" w14:textId="77777777" w:rsidR="002077D7" w:rsidRPr="00BB6F73" w:rsidRDefault="002077D7" w:rsidP="00782699">
            <w:pPr>
              <w:jc w:val="center"/>
              <w:rPr>
                <w:b/>
                <w:sz w:val="24"/>
                <w:szCs w:val="24"/>
              </w:rPr>
            </w:pPr>
            <w:r w:rsidRPr="00BB6F73">
              <w:rPr>
                <w:b/>
                <w:sz w:val="24"/>
                <w:szCs w:val="24"/>
              </w:rPr>
              <w:t>Гражданство</w:t>
            </w:r>
          </w:p>
        </w:tc>
        <w:tc>
          <w:tcPr>
            <w:tcW w:w="4140" w:type="dxa"/>
            <w:vAlign w:val="bottom"/>
          </w:tcPr>
          <w:p w14:paraId="4C958951" w14:textId="77777777" w:rsidR="002077D7" w:rsidRPr="00BB6F73" w:rsidRDefault="002077D7" w:rsidP="00782699">
            <w:pPr>
              <w:jc w:val="center"/>
              <w:rPr>
                <w:b/>
                <w:sz w:val="24"/>
                <w:szCs w:val="24"/>
              </w:rPr>
            </w:pPr>
            <w:r w:rsidRPr="00BB6F73">
              <w:rPr>
                <w:b/>
                <w:sz w:val="24"/>
                <w:szCs w:val="24"/>
              </w:rPr>
              <w:t>Ф.И.О.</w:t>
            </w:r>
          </w:p>
        </w:tc>
        <w:tc>
          <w:tcPr>
            <w:tcW w:w="2819" w:type="dxa"/>
            <w:vAlign w:val="center"/>
          </w:tcPr>
          <w:p w14:paraId="1FC1C351" w14:textId="77777777" w:rsidR="002077D7" w:rsidRPr="003B56EE" w:rsidRDefault="003B56EE" w:rsidP="00782699">
            <w:pPr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Номер паспорта </w:t>
            </w:r>
          </w:p>
        </w:tc>
      </w:tr>
      <w:tr w:rsidR="00E80148" w:rsidRPr="00BD61C6" w14:paraId="0C0CC30D" w14:textId="77777777" w:rsidTr="00463968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1DF812BC" w14:textId="77777777" w:rsidR="00E80148" w:rsidRPr="00BB6F73" w:rsidRDefault="00E80148" w:rsidP="00463968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50F389C4" w14:textId="77777777" w:rsidR="00E80148" w:rsidRPr="00BD206A" w:rsidRDefault="00C90B55" w:rsidP="00463968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ИНДИЯ</w:t>
            </w:r>
          </w:p>
        </w:tc>
        <w:tc>
          <w:tcPr>
            <w:tcW w:w="4140" w:type="dxa"/>
            <w:vAlign w:val="center"/>
          </w:tcPr>
          <w:p w14:paraId="29F90B62" w14:textId="77777777" w:rsidR="003718DC" w:rsidRPr="00BD206A" w:rsidRDefault="00C90B55" w:rsidP="00061E31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РАХМАН МД ХАЙБУР</w:t>
            </w:r>
          </w:p>
        </w:tc>
        <w:tc>
          <w:tcPr>
            <w:tcW w:w="2819" w:type="dxa"/>
            <w:vAlign w:val="center"/>
          </w:tcPr>
          <w:p w14:paraId="523666A6" w14:textId="77777777" w:rsidR="00E80148" w:rsidRPr="00BD206A" w:rsidRDefault="00C90B55" w:rsidP="006B1D64">
            <w:pPr>
              <w:jc w:val="center"/>
              <w:rPr>
                <w:b/>
                <w:color w:val="FF0000"/>
                <w:sz w:val="28"/>
                <w:szCs w:val="28"/>
                <w:lang w:val="en-US"/>
              </w:rPr>
            </w:pPr>
            <w:r w:rsidRPr="00BD206A">
              <w:rPr>
                <w:b/>
                <w:color w:val="FF0000"/>
                <w:sz w:val="28"/>
                <w:szCs w:val="28"/>
                <w:lang w:val="en-US"/>
              </w:rPr>
              <w:t>AG896337</w:t>
            </w:r>
          </w:p>
        </w:tc>
      </w:tr>
      <w:tr w:rsidR="00C90B55" w:rsidRPr="00BD61C6" w14:paraId="1B28A5A0" w14:textId="77777777" w:rsidTr="008A3AB1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60A38DE8" w14:textId="77777777" w:rsidR="00C90B55" w:rsidRPr="00BB6F73" w:rsidRDefault="00C90B55" w:rsidP="00C90B55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7D87E25B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ИНДИЯ</w:t>
            </w:r>
          </w:p>
        </w:tc>
        <w:tc>
          <w:tcPr>
            <w:tcW w:w="4140" w:type="dxa"/>
            <w:vAlign w:val="center"/>
          </w:tcPr>
          <w:p w14:paraId="6103BE88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РАББАН</w:t>
            </w:r>
          </w:p>
        </w:tc>
        <w:tc>
          <w:tcPr>
            <w:tcW w:w="2819" w:type="dxa"/>
            <w:vAlign w:val="center"/>
          </w:tcPr>
          <w:p w14:paraId="67B162D0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en-US"/>
              </w:rPr>
            </w:pPr>
            <w:r w:rsidRPr="00BD206A">
              <w:rPr>
                <w:b/>
                <w:color w:val="FF0000"/>
                <w:sz w:val="28"/>
                <w:szCs w:val="28"/>
                <w:lang w:val="en-US"/>
              </w:rPr>
              <w:t>Y2964166</w:t>
            </w:r>
          </w:p>
        </w:tc>
      </w:tr>
      <w:tr w:rsidR="00C90B55" w:rsidRPr="00BD61C6" w14:paraId="50E8A8CF" w14:textId="77777777" w:rsidTr="008A3AB1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0166995C" w14:textId="77777777" w:rsidR="00C90B55" w:rsidRPr="00BB6F73" w:rsidRDefault="00C90B55" w:rsidP="00C90B55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581614AB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ИНДИЯ</w:t>
            </w:r>
          </w:p>
        </w:tc>
        <w:tc>
          <w:tcPr>
            <w:tcW w:w="4140" w:type="dxa"/>
            <w:vAlign w:val="center"/>
          </w:tcPr>
          <w:p w14:paraId="6223D171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АНКИТ КУМАР</w:t>
            </w:r>
          </w:p>
        </w:tc>
        <w:tc>
          <w:tcPr>
            <w:tcW w:w="2819" w:type="dxa"/>
            <w:vAlign w:val="center"/>
          </w:tcPr>
          <w:p w14:paraId="1326C1E2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en-US"/>
              </w:rPr>
            </w:pPr>
            <w:r w:rsidRPr="00BD206A">
              <w:rPr>
                <w:b/>
                <w:color w:val="FF0000"/>
                <w:sz w:val="28"/>
                <w:szCs w:val="28"/>
                <w:lang w:val="en-US"/>
              </w:rPr>
              <w:t>W7937244</w:t>
            </w:r>
          </w:p>
        </w:tc>
      </w:tr>
      <w:tr w:rsidR="00C90B55" w:rsidRPr="00BD61C6" w14:paraId="1AD0243A" w14:textId="77777777" w:rsidTr="008A3AB1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08A0DF66" w14:textId="77777777" w:rsidR="00C90B55" w:rsidRPr="00BB6F73" w:rsidRDefault="00C90B55" w:rsidP="00C90B55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1EA70980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ИНДИЯ</w:t>
            </w:r>
          </w:p>
        </w:tc>
        <w:tc>
          <w:tcPr>
            <w:tcW w:w="4140" w:type="dxa"/>
            <w:vAlign w:val="center"/>
          </w:tcPr>
          <w:p w14:paraId="092424E2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РАХУЛ</w:t>
            </w:r>
          </w:p>
        </w:tc>
        <w:tc>
          <w:tcPr>
            <w:tcW w:w="2819" w:type="dxa"/>
            <w:vAlign w:val="center"/>
          </w:tcPr>
          <w:p w14:paraId="4AA79A1D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АВ740266</w:t>
            </w:r>
          </w:p>
        </w:tc>
      </w:tr>
      <w:tr w:rsidR="00C90B55" w:rsidRPr="00BD61C6" w14:paraId="13379C25" w14:textId="77777777" w:rsidTr="008A3AB1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3E0A88CE" w14:textId="77777777" w:rsidR="00C90B55" w:rsidRPr="00BB6F73" w:rsidRDefault="00C90B55" w:rsidP="00C90B55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352F2878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ИНДИЯ</w:t>
            </w:r>
          </w:p>
        </w:tc>
        <w:tc>
          <w:tcPr>
            <w:tcW w:w="4140" w:type="dxa"/>
            <w:vAlign w:val="center"/>
          </w:tcPr>
          <w:p w14:paraId="6D305111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ШИВАМ ПАТВА</w:t>
            </w:r>
          </w:p>
        </w:tc>
        <w:tc>
          <w:tcPr>
            <w:tcW w:w="2819" w:type="dxa"/>
            <w:vAlign w:val="center"/>
          </w:tcPr>
          <w:p w14:paraId="71A2F255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АМ070443</w:t>
            </w:r>
          </w:p>
        </w:tc>
      </w:tr>
      <w:tr w:rsidR="00C90B55" w:rsidRPr="00BD61C6" w14:paraId="2829BEA0" w14:textId="77777777" w:rsidTr="008A3AB1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576DF542" w14:textId="77777777" w:rsidR="00C90B55" w:rsidRPr="00BB6F73" w:rsidRDefault="00C90B55" w:rsidP="00C90B55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3066B932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ИНДИЯ</w:t>
            </w:r>
          </w:p>
        </w:tc>
        <w:tc>
          <w:tcPr>
            <w:tcW w:w="4140" w:type="dxa"/>
            <w:vAlign w:val="center"/>
          </w:tcPr>
          <w:p w14:paraId="6FDB934B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ШАМСАД АЛАМ</w:t>
            </w:r>
          </w:p>
        </w:tc>
        <w:tc>
          <w:tcPr>
            <w:tcW w:w="2819" w:type="dxa"/>
            <w:vAlign w:val="center"/>
          </w:tcPr>
          <w:p w14:paraId="55AEA62C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en-US"/>
              </w:rPr>
            </w:pPr>
            <w:r w:rsidRPr="00BD206A">
              <w:rPr>
                <w:b/>
                <w:color w:val="FF0000"/>
                <w:sz w:val="28"/>
                <w:szCs w:val="28"/>
                <w:lang w:val="en-US"/>
              </w:rPr>
              <w:t>V7252167</w:t>
            </w:r>
          </w:p>
        </w:tc>
      </w:tr>
      <w:tr w:rsidR="00C90B55" w:rsidRPr="00BD61C6" w14:paraId="22E750D8" w14:textId="77777777" w:rsidTr="008A3AB1">
        <w:tblPrEx>
          <w:tblCellMar>
            <w:top w:w="0" w:type="dxa"/>
            <w:bottom w:w="0" w:type="dxa"/>
          </w:tblCellMar>
        </w:tblPrEx>
        <w:trPr>
          <w:trHeight w:val="619"/>
          <w:jc w:val="center"/>
        </w:trPr>
        <w:tc>
          <w:tcPr>
            <w:tcW w:w="1008" w:type="dxa"/>
            <w:vAlign w:val="center"/>
          </w:tcPr>
          <w:p w14:paraId="6482D564" w14:textId="77777777" w:rsidR="00C90B55" w:rsidRPr="00BB6F73" w:rsidRDefault="00C90B55" w:rsidP="00C90B55">
            <w:pPr>
              <w:numPr>
                <w:ilvl w:val="0"/>
                <w:numId w:val="11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0A41524B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ИНДИЯ</w:t>
            </w:r>
          </w:p>
        </w:tc>
        <w:tc>
          <w:tcPr>
            <w:tcW w:w="4140" w:type="dxa"/>
            <w:vAlign w:val="center"/>
          </w:tcPr>
          <w:p w14:paraId="06FECF7B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МАДЖУМДЕР САНДЖИТ</w:t>
            </w:r>
          </w:p>
        </w:tc>
        <w:tc>
          <w:tcPr>
            <w:tcW w:w="2819" w:type="dxa"/>
            <w:vAlign w:val="center"/>
          </w:tcPr>
          <w:p w14:paraId="786A590D" w14:textId="77777777" w:rsidR="00C90B55" w:rsidRPr="00BD206A" w:rsidRDefault="00C90B55" w:rsidP="00C90B55">
            <w:pPr>
              <w:jc w:val="center"/>
              <w:rPr>
                <w:b/>
                <w:color w:val="FF0000"/>
                <w:sz w:val="28"/>
                <w:szCs w:val="28"/>
                <w:lang w:val="ru-RU"/>
              </w:rPr>
            </w:pPr>
            <w:r w:rsidRPr="00BD206A">
              <w:rPr>
                <w:b/>
                <w:color w:val="FF0000"/>
                <w:sz w:val="28"/>
                <w:szCs w:val="28"/>
                <w:lang w:val="ru-RU"/>
              </w:rPr>
              <w:t>С7833372</w:t>
            </w:r>
          </w:p>
        </w:tc>
      </w:tr>
    </w:tbl>
    <w:p w14:paraId="1F153188" w14:textId="77777777" w:rsidR="002077D7" w:rsidRDefault="002077D7" w:rsidP="002077D7">
      <w:pPr>
        <w:jc w:val="both"/>
        <w:rPr>
          <w:lang w:val="ru-RU"/>
        </w:rPr>
      </w:pPr>
    </w:p>
    <w:p w14:paraId="0B19F7B1" w14:textId="77777777" w:rsidR="000F0E5C" w:rsidRDefault="000F0E5C" w:rsidP="002077D7">
      <w:pPr>
        <w:jc w:val="both"/>
        <w:rPr>
          <w:lang w:val="ru-RU"/>
        </w:rPr>
      </w:pPr>
    </w:p>
    <w:p w14:paraId="7E3FE723" w14:textId="77777777" w:rsidR="002077D7" w:rsidRPr="001313B6" w:rsidRDefault="002077D7" w:rsidP="002077D7">
      <w:pPr>
        <w:jc w:val="both"/>
        <w:rPr>
          <w:lang w:val="ru-RU"/>
        </w:rPr>
      </w:pPr>
    </w:p>
    <w:p w14:paraId="74931F80" w14:textId="77777777" w:rsidR="002077D7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Оригинал паспорта</w:t>
      </w:r>
      <w:r w:rsidR="00B96C52">
        <w:rPr>
          <w:lang w:val="ru-RU"/>
        </w:rPr>
        <w:t xml:space="preserve"> </w:t>
      </w:r>
      <w:r w:rsidRPr="001313B6">
        <w:rPr>
          <w:lang w:val="ru-RU"/>
        </w:rPr>
        <w:t>+ копия</w:t>
      </w:r>
    </w:p>
    <w:p w14:paraId="4B2C6005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Оригинал действующей визы + копия</w:t>
      </w:r>
    </w:p>
    <w:p w14:paraId="006C76AA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Оригинал миграционной карты + копия</w:t>
      </w:r>
    </w:p>
    <w:p w14:paraId="5C10F8E0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Копия трудового договора</w:t>
      </w:r>
    </w:p>
    <w:p w14:paraId="12288E28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 xml:space="preserve">Оригинал </w:t>
      </w:r>
      <w:r w:rsidR="00BD206A">
        <w:rPr>
          <w:lang w:val="ru-RU"/>
        </w:rPr>
        <w:t>РНР</w:t>
      </w:r>
      <w:r w:rsidRPr="001313B6">
        <w:rPr>
          <w:lang w:val="ru-RU"/>
        </w:rPr>
        <w:t xml:space="preserve"> + копия</w:t>
      </w:r>
    </w:p>
    <w:p w14:paraId="38E25F3C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Заявление от компании</w:t>
      </w:r>
    </w:p>
    <w:p w14:paraId="5F6C5E4E" w14:textId="77777777" w:rsidR="00873EC0" w:rsidRPr="001313B6" w:rsidRDefault="00873EC0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>Заявление от иностранного гражданина</w:t>
      </w:r>
    </w:p>
    <w:p w14:paraId="5B6ACA8C" w14:textId="77777777" w:rsidR="00873EC0" w:rsidRPr="001313B6" w:rsidRDefault="00A84277" w:rsidP="00873EC0">
      <w:pPr>
        <w:numPr>
          <w:ilvl w:val="0"/>
          <w:numId w:val="12"/>
        </w:numPr>
        <w:jc w:val="both"/>
        <w:rPr>
          <w:lang w:val="ru-RU"/>
        </w:rPr>
      </w:pPr>
      <w:r w:rsidRPr="001313B6">
        <w:rPr>
          <w:lang w:val="ru-RU"/>
        </w:rPr>
        <w:t xml:space="preserve">Госпошлина на </w:t>
      </w:r>
      <w:r w:rsidR="00C90B55">
        <w:rPr>
          <w:lang w:val="ru-RU"/>
        </w:rPr>
        <w:t>6000</w:t>
      </w:r>
      <w:r w:rsidR="00873EC0" w:rsidRPr="001313B6">
        <w:rPr>
          <w:lang w:val="ru-RU"/>
        </w:rPr>
        <w:t xml:space="preserve"> руб.</w:t>
      </w:r>
    </w:p>
    <w:p w14:paraId="2AE95280" w14:textId="77777777" w:rsidR="003B56EE" w:rsidRDefault="003B56EE" w:rsidP="002077D7">
      <w:pPr>
        <w:jc w:val="both"/>
        <w:rPr>
          <w:rFonts w:ascii="Arial" w:hAnsi="Arial" w:cs="Arial"/>
          <w:lang w:val="ru-RU"/>
        </w:rPr>
      </w:pPr>
    </w:p>
    <w:p w14:paraId="540EB2B8" w14:textId="77777777" w:rsidR="003B56EE" w:rsidRDefault="003B56EE" w:rsidP="002077D7">
      <w:pPr>
        <w:jc w:val="both"/>
        <w:rPr>
          <w:rFonts w:ascii="Arial" w:hAnsi="Arial" w:cs="Arial"/>
          <w:lang w:val="ru-RU"/>
        </w:rPr>
      </w:pPr>
    </w:p>
    <w:p w14:paraId="52EB1BDA" w14:textId="77777777" w:rsidR="003B56EE" w:rsidRDefault="003B56EE" w:rsidP="002077D7">
      <w:pPr>
        <w:jc w:val="both"/>
        <w:rPr>
          <w:rFonts w:ascii="Arial" w:hAnsi="Arial" w:cs="Arial"/>
          <w:lang w:val="ru-RU"/>
        </w:rPr>
      </w:pPr>
    </w:p>
    <w:p w14:paraId="20986053" w14:textId="77777777" w:rsidR="003B56EE" w:rsidRPr="000B52DA" w:rsidRDefault="003B56EE" w:rsidP="002077D7">
      <w:pPr>
        <w:jc w:val="both"/>
        <w:rPr>
          <w:rFonts w:ascii="Arial" w:hAnsi="Arial" w:cs="Arial"/>
          <w:sz w:val="24"/>
          <w:szCs w:val="24"/>
          <w:lang w:val="ru-RU"/>
        </w:rPr>
      </w:pPr>
    </w:p>
    <w:p w14:paraId="10B419BC" w14:textId="77777777" w:rsidR="00885B8B" w:rsidRPr="00F06F2F" w:rsidRDefault="00F06F2F" w:rsidP="00885B8B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Генеральный директор</w:t>
      </w:r>
    </w:p>
    <w:p w14:paraId="684C0302" w14:textId="77777777" w:rsidR="006E05A9" w:rsidRPr="006E05A9" w:rsidRDefault="00885B8B" w:rsidP="006E05A9">
      <w:pPr>
        <w:rPr>
          <w:b/>
          <w:sz w:val="24"/>
          <w:szCs w:val="24"/>
          <w:lang w:val="ru-RU"/>
        </w:rPr>
      </w:pPr>
      <w:r w:rsidRPr="00BD206A">
        <w:rPr>
          <w:b/>
          <w:color w:val="FF0000"/>
          <w:sz w:val="24"/>
          <w:szCs w:val="24"/>
          <w:lang w:val="ru-RU"/>
        </w:rPr>
        <w:t>ООО «</w:t>
      </w:r>
      <w:r w:rsidR="00C90B55" w:rsidRPr="00BD206A">
        <w:rPr>
          <w:b/>
          <w:color w:val="FF0000"/>
          <w:sz w:val="24"/>
          <w:szCs w:val="24"/>
          <w:lang w:val="ru-RU"/>
        </w:rPr>
        <w:t>Бизнес Альянс</w:t>
      </w:r>
      <w:r w:rsidRPr="00BD206A">
        <w:rPr>
          <w:b/>
          <w:color w:val="FF0000"/>
          <w:sz w:val="24"/>
          <w:szCs w:val="24"/>
          <w:lang w:val="ru-RU"/>
        </w:rPr>
        <w:t>»</w:t>
      </w:r>
      <w:r w:rsidRPr="000F0E5C">
        <w:rPr>
          <w:b/>
          <w:sz w:val="24"/>
          <w:szCs w:val="24"/>
          <w:lang w:val="ru-RU"/>
        </w:rPr>
        <w:t xml:space="preserve"> </w:t>
      </w:r>
      <w:r w:rsidR="000F0E5C">
        <w:rPr>
          <w:b/>
          <w:sz w:val="24"/>
          <w:szCs w:val="24"/>
          <w:lang w:val="ru-RU"/>
        </w:rPr>
        <w:t xml:space="preserve"> </w:t>
      </w:r>
      <w:r w:rsidR="000222DA" w:rsidRPr="000F0E5C">
        <w:rPr>
          <w:b/>
          <w:sz w:val="24"/>
          <w:szCs w:val="24"/>
          <w:lang w:val="ru-RU"/>
        </w:rPr>
        <w:t xml:space="preserve"> </w:t>
      </w:r>
      <w:r w:rsidRPr="000F0E5C">
        <w:rPr>
          <w:b/>
          <w:sz w:val="24"/>
          <w:szCs w:val="24"/>
          <w:lang w:val="ru-RU"/>
        </w:rPr>
        <w:t>____________</w:t>
      </w:r>
      <w:r w:rsidR="00463968">
        <w:rPr>
          <w:b/>
          <w:sz w:val="24"/>
          <w:szCs w:val="24"/>
          <w:lang w:val="ru-RU"/>
        </w:rPr>
        <w:t>_________</w:t>
      </w:r>
      <w:r w:rsidR="00566414" w:rsidRPr="00463968">
        <w:rPr>
          <w:b/>
          <w:sz w:val="24"/>
          <w:szCs w:val="24"/>
          <w:lang w:val="ru-RU"/>
        </w:rPr>
        <w:t xml:space="preserve"> </w:t>
      </w:r>
      <w:r w:rsidR="000F0E5C">
        <w:rPr>
          <w:b/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 xml:space="preserve"> </w:t>
      </w:r>
      <w:r w:rsidR="00C90B55" w:rsidRPr="00BD206A">
        <w:rPr>
          <w:b/>
          <w:color w:val="FF0000"/>
          <w:sz w:val="24"/>
          <w:szCs w:val="24"/>
          <w:lang w:val="ru-RU"/>
        </w:rPr>
        <w:t>Бочков Вадим Владимирович</w:t>
      </w:r>
    </w:p>
    <w:p w14:paraId="471C4908" w14:textId="77777777" w:rsidR="003B56EE" w:rsidRPr="000F0E5C" w:rsidRDefault="003B56EE" w:rsidP="006E05A9">
      <w:pPr>
        <w:jc w:val="both"/>
        <w:rPr>
          <w:b/>
          <w:sz w:val="24"/>
          <w:szCs w:val="24"/>
          <w:lang w:val="ru-RU"/>
        </w:rPr>
      </w:pPr>
    </w:p>
    <w:p w14:paraId="232A8190" w14:textId="77777777" w:rsidR="002077D7" w:rsidRPr="001A0B3C" w:rsidRDefault="000F0E5C" w:rsidP="002077D7">
      <w:pPr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                                                                             М.П.</w:t>
      </w:r>
    </w:p>
    <w:p w14:paraId="30B939FF" w14:textId="77777777" w:rsidR="002077D7" w:rsidRPr="001A0B3C" w:rsidRDefault="002077D7" w:rsidP="002077D7">
      <w:pPr>
        <w:jc w:val="both"/>
        <w:rPr>
          <w:rFonts w:ascii="Arial" w:hAnsi="Arial" w:cs="Arial"/>
          <w:lang w:val="ru-RU"/>
        </w:rPr>
      </w:pPr>
    </w:p>
    <w:p w14:paraId="4CF2A674" w14:textId="77777777" w:rsidR="00746F19" w:rsidRPr="00C90B55" w:rsidRDefault="00746F19" w:rsidP="00C90B55">
      <w:pPr>
        <w:jc w:val="both"/>
        <w:rPr>
          <w:rFonts w:ascii="Tahoma" w:hAnsi="Tahoma" w:cs="Tahoma"/>
          <w:sz w:val="24"/>
          <w:szCs w:val="24"/>
          <w:lang w:val="ru-RU"/>
        </w:rPr>
      </w:pPr>
    </w:p>
    <w:sectPr w:rsidR="00746F19" w:rsidRPr="00C90B55">
      <w:pgSz w:w="11907" w:h="16840" w:code="9"/>
      <w:pgMar w:top="567" w:right="1418" w:bottom="567" w:left="1418" w:header="284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EB137" w14:textId="77777777" w:rsidR="00D341D3" w:rsidRDefault="00D341D3">
      <w:r>
        <w:separator/>
      </w:r>
    </w:p>
  </w:endnote>
  <w:endnote w:type="continuationSeparator" w:id="0">
    <w:p w14:paraId="3086515A" w14:textId="77777777" w:rsidR="00D341D3" w:rsidRDefault="00D34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36CED" w14:textId="77777777" w:rsidR="00D341D3" w:rsidRDefault="00D341D3">
      <w:r>
        <w:separator/>
      </w:r>
    </w:p>
  </w:footnote>
  <w:footnote w:type="continuationSeparator" w:id="0">
    <w:p w14:paraId="441F5289" w14:textId="77777777" w:rsidR="00D341D3" w:rsidRDefault="00D34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2C0"/>
    <w:multiLevelType w:val="hybridMultilevel"/>
    <w:tmpl w:val="5058A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567DED"/>
    <w:multiLevelType w:val="hybridMultilevel"/>
    <w:tmpl w:val="85FA50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ED00C1"/>
    <w:multiLevelType w:val="hybridMultilevel"/>
    <w:tmpl w:val="73F063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2B4ADD"/>
    <w:multiLevelType w:val="hybridMultilevel"/>
    <w:tmpl w:val="897E31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5A4249"/>
    <w:multiLevelType w:val="hybridMultilevel"/>
    <w:tmpl w:val="994EC1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B6872FF"/>
    <w:multiLevelType w:val="hybridMultilevel"/>
    <w:tmpl w:val="F0429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E4D1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18E481B"/>
    <w:multiLevelType w:val="hybridMultilevel"/>
    <w:tmpl w:val="0584D6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637C2D"/>
    <w:multiLevelType w:val="hybridMultilevel"/>
    <w:tmpl w:val="3918E1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96D56ED"/>
    <w:multiLevelType w:val="hybridMultilevel"/>
    <w:tmpl w:val="09C65476"/>
    <w:lvl w:ilvl="0" w:tplc="A3E4D1C2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6F8B72DA"/>
    <w:multiLevelType w:val="hybridMultilevel"/>
    <w:tmpl w:val="1B140F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146E7A"/>
    <w:multiLevelType w:val="hybridMultilevel"/>
    <w:tmpl w:val="AE80D9E8"/>
    <w:lvl w:ilvl="0" w:tplc="A3E4D1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E47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33819588">
    <w:abstractNumId w:val="11"/>
  </w:num>
  <w:num w:numId="2" w16cid:durableId="256445637">
    <w:abstractNumId w:val="0"/>
  </w:num>
  <w:num w:numId="3" w16cid:durableId="318926811">
    <w:abstractNumId w:val="6"/>
  </w:num>
  <w:num w:numId="4" w16cid:durableId="2093232566">
    <w:abstractNumId w:val="4"/>
  </w:num>
  <w:num w:numId="5" w16cid:durableId="1482774129">
    <w:abstractNumId w:val="10"/>
  </w:num>
  <w:num w:numId="6" w16cid:durableId="1783039537">
    <w:abstractNumId w:val="5"/>
  </w:num>
  <w:num w:numId="7" w16cid:durableId="879241348">
    <w:abstractNumId w:val="8"/>
  </w:num>
  <w:num w:numId="8" w16cid:durableId="223494270">
    <w:abstractNumId w:val="7"/>
  </w:num>
  <w:num w:numId="9" w16cid:durableId="1943804789">
    <w:abstractNumId w:val="2"/>
  </w:num>
  <w:num w:numId="10" w16cid:durableId="494300833">
    <w:abstractNumId w:val="3"/>
  </w:num>
  <w:num w:numId="11" w16cid:durableId="1817985600">
    <w:abstractNumId w:val="1"/>
  </w:num>
  <w:num w:numId="12" w16cid:durableId="1583641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58C"/>
    <w:rsid w:val="000222DA"/>
    <w:rsid w:val="000313C8"/>
    <w:rsid w:val="00061E31"/>
    <w:rsid w:val="00086785"/>
    <w:rsid w:val="000A5C14"/>
    <w:rsid w:val="000B5128"/>
    <w:rsid w:val="000B52DA"/>
    <w:rsid w:val="000C5D31"/>
    <w:rsid w:val="000F0E5C"/>
    <w:rsid w:val="000F27EC"/>
    <w:rsid w:val="0010704C"/>
    <w:rsid w:val="0011331E"/>
    <w:rsid w:val="001313B6"/>
    <w:rsid w:val="00155D73"/>
    <w:rsid w:val="00195FB7"/>
    <w:rsid w:val="001A5E54"/>
    <w:rsid w:val="001A71D9"/>
    <w:rsid w:val="001E12B8"/>
    <w:rsid w:val="00201D14"/>
    <w:rsid w:val="002077D7"/>
    <w:rsid w:val="002505FD"/>
    <w:rsid w:val="002624CC"/>
    <w:rsid w:val="00286BDF"/>
    <w:rsid w:val="002A571F"/>
    <w:rsid w:val="002C777A"/>
    <w:rsid w:val="0035058C"/>
    <w:rsid w:val="003718DC"/>
    <w:rsid w:val="003856D4"/>
    <w:rsid w:val="003A39F4"/>
    <w:rsid w:val="003A4BE6"/>
    <w:rsid w:val="003B56EE"/>
    <w:rsid w:val="0041298A"/>
    <w:rsid w:val="00424E90"/>
    <w:rsid w:val="00456739"/>
    <w:rsid w:val="00463968"/>
    <w:rsid w:val="00467EB0"/>
    <w:rsid w:val="0047028F"/>
    <w:rsid w:val="00561E14"/>
    <w:rsid w:val="00566414"/>
    <w:rsid w:val="005D7058"/>
    <w:rsid w:val="005E6569"/>
    <w:rsid w:val="00602B65"/>
    <w:rsid w:val="00622CEB"/>
    <w:rsid w:val="006849EA"/>
    <w:rsid w:val="006B1D64"/>
    <w:rsid w:val="006B6F64"/>
    <w:rsid w:val="006C5D4B"/>
    <w:rsid w:val="006E05A9"/>
    <w:rsid w:val="00746F19"/>
    <w:rsid w:val="00776E6E"/>
    <w:rsid w:val="00782699"/>
    <w:rsid w:val="00836EE7"/>
    <w:rsid w:val="00842DEF"/>
    <w:rsid w:val="008462D1"/>
    <w:rsid w:val="00873EC0"/>
    <w:rsid w:val="00885B8B"/>
    <w:rsid w:val="008A3AB1"/>
    <w:rsid w:val="008B2417"/>
    <w:rsid w:val="008D3B90"/>
    <w:rsid w:val="00907982"/>
    <w:rsid w:val="00942642"/>
    <w:rsid w:val="00947B1F"/>
    <w:rsid w:val="00953FE4"/>
    <w:rsid w:val="00962ECF"/>
    <w:rsid w:val="009E11F0"/>
    <w:rsid w:val="009E779E"/>
    <w:rsid w:val="00A317E0"/>
    <w:rsid w:val="00A50B8E"/>
    <w:rsid w:val="00A73795"/>
    <w:rsid w:val="00A84277"/>
    <w:rsid w:val="00B0669B"/>
    <w:rsid w:val="00B22B3E"/>
    <w:rsid w:val="00B439D8"/>
    <w:rsid w:val="00B476C1"/>
    <w:rsid w:val="00B54ED1"/>
    <w:rsid w:val="00B84698"/>
    <w:rsid w:val="00B851EB"/>
    <w:rsid w:val="00B96C52"/>
    <w:rsid w:val="00BC7F8F"/>
    <w:rsid w:val="00BD206A"/>
    <w:rsid w:val="00BD61C6"/>
    <w:rsid w:val="00C85F2C"/>
    <w:rsid w:val="00C90B55"/>
    <w:rsid w:val="00CB2B32"/>
    <w:rsid w:val="00CC440C"/>
    <w:rsid w:val="00CC7E00"/>
    <w:rsid w:val="00CF4A4B"/>
    <w:rsid w:val="00CF5CDA"/>
    <w:rsid w:val="00D341D3"/>
    <w:rsid w:val="00DC6DA9"/>
    <w:rsid w:val="00E22E57"/>
    <w:rsid w:val="00E64051"/>
    <w:rsid w:val="00E73778"/>
    <w:rsid w:val="00E80148"/>
    <w:rsid w:val="00EA14D6"/>
    <w:rsid w:val="00EA656C"/>
    <w:rsid w:val="00F06F2F"/>
    <w:rsid w:val="00F358FC"/>
    <w:rsid w:val="00F75C5F"/>
    <w:rsid w:val="00F80215"/>
    <w:rsid w:val="00F93722"/>
    <w:rsid w:val="00FA1FB1"/>
    <w:rsid w:val="00FA21C8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7B222D91"/>
  <w15:chartTrackingRefBased/>
  <w15:docId w15:val="{187D1068-6500-4C2B-B2D1-A12714A7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GB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/>
      <w:b/>
      <w:sz w:val="22"/>
      <w:lang w:val="ru-RU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" w:hAnsi="Arial" w:cs="Arial"/>
      <w:b/>
      <w:bCs/>
      <w:i/>
      <w:iCs/>
      <w:sz w:val="24"/>
      <w:lang w:val="ru-RU"/>
    </w:rPr>
  </w:style>
  <w:style w:type="paragraph" w:styleId="3">
    <w:name w:val="heading 3"/>
    <w:basedOn w:val="a"/>
    <w:next w:val="a"/>
    <w:qFormat/>
    <w:pPr>
      <w:keepNext/>
      <w:ind w:firstLine="709"/>
      <w:jc w:val="both"/>
      <w:outlineLvl w:val="2"/>
    </w:pPr>
    <w:rPr>
      <w:sz w:val="28"/>
      <w:lang w:val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Message Header"/>
    <w:basedOn w:val="a4"/>
    <w:pPr>
      <w:keepLines/>
      <w:tabs>
        <w:tab w:val="left" w:pos="3600"/>
        <w:tab w:val="left" w:pos="4680"/>
      </w:tabs>
      <w:ind w:left="1080" w:hanging="1080"/>
    </w:pPr>
    <w:rPr>
      <w:rFonts w:ascii="Arial" w:hAnsi="Arial"/>
      <w:sz w:val="22"/>
      <w:lang w:val="en-US"/>
    </w:rPr>
  </w:style>
  <w:style w:type="paragraph" w:customStyle="1" w:styleId="DocumentLabel">
    <w:name w:val="Document Label"/>
    <w:basedOn w:val="a"/>
    <w:next w:val="a4"/>
    <w:pPr>
      <w:keepNext/>
      <w:keepLines/>
      <w:spacing w:before="360" w:after="480"/>
    </w:pPr>
    <w:rPr>
      <w:rFonts w:ascii="Arial" w:hAnsi="Arial"/>
      <w:caps/>
      <w:spacing w:val="180"/>
      <w:kern w:val="28"/>
      <w:sz w:val="32"/>
      <w:lang w:val="en-US"/>
    </w:rPr>
  </w:style>
  <w:style w:type="paragraph" w:customStyle="1" w:styleId="ReturnAddress">
    <w:name w:val="Return Address"/>
    <w:basedOn w:val="Address"/>
  </w:style>
  <w:style w:type="paragraph" w:customStyle="1" w:styleId="Address">
    <w:name w:val="Address"/>
    <w:basedOn w:val="a4"/>
    <w:pPr>
      <w:keepLines/>
      <w:spacing w:after="0"/>
      <w:ind w:right="4320"/>
    </w:pPr>
    <w:rPr>
      <w:rFonts w:ascii="Arial" w:hAnsi="Arial"/>
      <w:sz w:val="22"/>
      <w:lang w:val="en-US"/>
    </w:rPr>
  </w:style>
  <w:style w:type="paragraph" w:customStyle="1" w:styleId="CompanyName">
    <w:name w:val="Company Name"/>
    <w:basedOn w:val="a4"/>
    <w:next w:val="Address"/>
    <w:pPr>
      <w:keepNext/>
      <w:keepLines/>
      <w:spacing w:after="0"/>
    </w:pPr>
    <w:rPr>
      <w:rFonts w:ascii="Arial" w:hAnsi="Arial"/>
      <w:b/>
      <w:caps/>
      <w:sz w:val="22"/>
      <w:lang w:val="en-US"/>
    </w:rPr>
  </w:style>
  <w:style w:type="character" w:customStyle="1" w:styleId="MessageHeaderLabel">
    <w:name w:val="Message Header Label"/>
    <w:rPr>
      <w:b/>
      <w:caps/>
      <w:sz w:val="20"/>
    </w:rPr>
  </w:style>
  <w:style w:type="paragraph" w:styleId="a4">
    <w:name w:val="Body Text"/>
    <w:basedOn w:val="a"/>
    <w:pPr>
      <w:spacing w:after="120"/>
    </w:pPr>
  </w:style>
  <w:style w:type="paragraph" w:customStyle="1" w:styleId="NestleStandart">
    <w:name w:val="Nestle Standart"/>
    <w:basedOn w:val="a"/>
    <w:rPr>
      <w:rFonts w:ascii="Arial" w:hAnsi="Arial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30">
    <w:name w:val="Body Text 3"/>
    <w:basedOn w:val="a"/>
    <w:pPr>
      <w:jc w:val="both"/>
    </w:pPr>
    <w:rPr>
      <w:rFonts w:ascii="Arial" w:hAnsi="Arial"/>
      <w:sz w:val="22"/>
      <w:lang w:val="ru-RU"/>
    </w:rPr>
  </w:style>
  <w:style w:type="paragraph" w:styleId="20">
    <w:name w:val="Body Text 2"/>
    <w:basedOn w:val="a"/>
    <w:pPr>
      <w:jc w:val="both"/>
    </w:pPr>
    <w:rPr>
      <w:lang w:val="ru-RU"/>
    </w:rPr>
  </w:style>
  <w:style w:type="paragraph" w:styleId="a7">
    <w:name w:val="Body Text Indent"/>
    <w:basedOn w:val="a"/>
    <w:pPr>
      <w:ind w:left="360"/>
    </w:pPr>
    <w:rPr>
      <w:sz w:val="24"/>
      <w:szCs w:val="24"/>
      <w:lang w:val="ru-RU"/>
    </w:rPr>
  </w:style>
  <w:style w:type="paragraph" w:styleId="21">
    <w:name w:val="Body Text Indent 2"/>
    <w:basedOn w:val="a"/>
    <w:pPr>
      <w:tabs>
        <w:tab w:val="left" w:pos="360"/>
      </w:tabs>
      <w:ind w:left="360"/>
    </w:pPr>
    <w:rPr>
      <w:rFonts w:ascii="Arial CYR" w:hAnsi="Arial CYR" w:cs="Arial"/>
      <w:color w:val="0000FF"/>
      <w:lang w:val="ru-RU"/>
    </w:rPr>
  </w:style>
  <w:style w:type="paragraph" w:styleId="31">
    <w:name w:val="Body Text Indent 3"/>
    <w:basedOn w:val="a"/>
    <w:pPr>
      <w:ind w:left="360" w:hanging="360"/>
    </w:pPr>
    <w:rPr>
      <w:sz w:val="24"/>
      <w:szCs w:val="24"/>
      <w:lang w:val="ru-RU"/>
    </w:rPr>
  </w:style>
  <w:style w:type="character" w:styleId="a8">
    <w:name w:val="Strong"/>
    <w:qFormat/>
    <w:rPr>
      <w:b/>
      <w:bCs/>
    </w:rPr>
  </w:style>
  <w:style w:type="paragraph" w:styleId="a9">
    <w:name w:val="Balloon Text"/>
    <w:basedOn w:val="a"/>
    <w:semiHidden/>
    <w:rsid w:val="009E779E"/>
    <w:rPr>
      <w:rFonts w:ascii="Tahoma" w:hAnsi="Tahoma" w:cs="Tahoma"/>
      <w:sz w:val="16"/>
      <w:szCs w:val="16"/>
      <w:lang w:val="de-D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msoffice\templates\Nestle%20Food%20LLC\Letter%20Head%20(rus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 Head (rus).dot</Template>
  <TotalTime>0</TotalTime>
  <Pages>1</Pages>
  <Words>120</Words>
  <Characters>685</Characters>
  <Application>Microsoft Office Word</Application>
  <DocSecurity>4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Nestle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Taranova</dc:creator>
  <cp:keywords/>
  <cp:lastModifiedBy>Антон Ковалев</cp:lastModifiedBy>
  <cp:revision>2</cp:revision>
  <cp:lastPrinted>2026-10-01T10:14:00Z</cp:lastPrinted>
  <dcterms:created xsi:type="dcterms:W3CDTF">2026-10-25T18:34:00Z</dcterms:created>
  <dcterms:modified xsi:type="dcterms:W3CDTF">2026-10-25T18:34:00Z</dcterms:modified>
</cp:coreProperties>
</file>